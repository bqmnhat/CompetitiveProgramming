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014" w:rsidRDefault="000C4014" w:rsidP="00CE157B"/>
    <w:p w:rsidR="005032A9" w:rsidRPr="00296A47" w:rsidRDefault="00361B7F" w:rsidP="00296A47">
      <w:pPr>
        <w:pStyle w:val="Subtitle"/>
      </w:pPr>
      <w:r w:rsidRPr="00296A47">
        <w:t>HCMIU Online Judge</w:t>
      </w:r>
      <w:r w:rsidR="00F37817">
        <w:t xml:space="preserve"> | </w:t>
      </w:r>
      <w:r w:rsidR="004B2B33">
        <w:t>601</w:t>
      </w:r>
      <w:r w:rsidR="00B200AA">
        <w:t>0</w:t>
      </w:r>
    </w:p>
    <w:p w:rsidR="00361B7F" w:rsidRDefault="00B200AA" w:rsidP="00CE157B">
      <w:pPr>
        <w:pStyle w:val="Title"/>
        <w:rPr>
          <w:rFonts w:ascii="Cambria" w:hAnsi="Cambria" w:cs="Cambria"/>
        </w:rPr>
      </w:pPr>
      <w:r w:rsidRPr="00B200AA">
        <w:rPr>
          <w:rFonts w:ascii="Cambria" w:hAnsi="Cambria" w:cs="Cambria"/>
        </w:rPr>
        <w:t>Revenge of the Sith</w:t>
      </w:r>
    </w:p>
    <w:p w:rsidR="009D7780" w:rsidRDefault="002B024A" w:rsidP="00B85902">
      <w:pPr>
        <w:pStyle w:val="Subtitle"/>
      </w:pPr>
      <w:r>
        <w:t>Geometry</w:t>
      </w:r>
      <w:r w:rsidR="00CE6D6A">
        <w:t>,</w:t>
      </w:r>
      <w:r w:rsidR="00224192">
        <w:t xml:space="preserve"> </w:t>
      </w:r>
      <w:r w:rsidR="00A1360C">
        <w:t>A</w:t>
      </w:r>
      <w:r w:rsidR="009D7780" w:rsidRPr="009D7780">
        <w:t xml:space="preserve"> </w:t>
      </w:r>
    </w:p>
    <w:p w:rsidR="0033400B" w:rsidRPr="009D7780" w:rsidRDefault="009D7780" w:rsidP="00B85902">
      <w:pPr>
        <w:pStyle w:val="Subtitle"/>
        <w:rPr>
          <w:vanish/>
        </w:rPr>
      </w:pPr>
      <w:r w:rsidRPr="009D7780">
        <w:rPr>
          <w:vanish/>
        </w:rPr>
        <w:t xml:space="preserve">Woburn Challenge 2015-16: Round </w:t>
      </w:r>
      <w:r w:rsidR="00687956">
        <w:rPr>
          <w:vanish/>
        </w:rPr>
        <w:t>2</w:t>
      </w:r>
    </w:p>
    <w:p w:rsidR="00D24A80" w:rsidRPr="00B92B25" w:rsidRDefault="0075119F" w:rsidP="00296A47">
      <w:pPr>
        <w:pStyle w:val="Subtitle"/>
      </w:pPr>
      <w:r>
        <w:t>Timelimit:</w:t>
      </w:r>
      <w:r w:rsidR="00D24A80" w:rsidRPr="00B92B25">
        <w:t xml:space="preserve"> </w:t>
      </w:r>
      <w:r w:rsidR="00A806CD">
        <w:t>2</w:t>
      </w:r>
      <w:r w:rsidR="00D24A80" w:rsidRPr="00B92B25">
        <w:t>s</w:t>
      </w:r>
    </w:p>
    <w:p w:rsidR="00C83D98" w:rsidRDefault="00C83D98" w:rsidP="00CE157B">
      <w:pPr>
        <w:pStyle w:val="Line"/>
      </w:pPr>
    </w:p>
    <w:p w:rsidR="00EA2B96" w:rsidRPr="00EA2B96" w:rsidRDefault="00EA2B96" w:rsidP="00EA2B96">
      <w:pPr>
        <w:spacing w:after="120"/>
        <w:ind w:left="2347" w:right="360"/>
        <w:jc w:val="center"/>
        <w:rPr>
          <w:color w:val="000000"/>
        </w:rPr>
      </w:pPr>
      <w:r w:rsidRPr="00EA2B96">
        <w:rPr>
          <w:color w:val="000000"/>
        </w:rPr>
        <w:t>“Coding? What do you mean, you're coding? Coding what, Artoo? No, wait! Artoo! This is no time for heroics!”</w:t>
      </w:r>
    </w:p>
    <w:p w:rsidR="00EA2B96" w:rsidRPr="00EA2B96" w:rsidRDefault="00EA2B96" w:rsidP="00EA2B96">
      <w:pPr>
        <w:spacing w:after="120"/>
        <w:ind w:left="2347" w:right="360"/>
        <w:rPr>
          <w:color w:val="000000"/>
        </w:rPr>
      </w:pPr>
      <w:r w:rsidRPr="00EA2B96">
        <w:rPr>
          <w:color w:val="000000"/>
        </w:rPr>
        <w:t xml:space="preserve">Things are coming to a head on the forest moon of Endor. </w:t>
      </w:r>
      <m:oMath>
        <m:r>
          <w:rPr>
            <w:rFonts w:ascii="Cambria Math" w:hAnsi="Cambria Math"/>
            <w:color w:val="000000"/>
          </w:rPr>
          <m:t>E (1≤E≤100)</m:t>
        </m:r>
      </m:oMath>
      <w:r w:rsidRPr="00EA2B96">
        <w:rPr>
          <w:color w:val="000000"/>
        </w:rPr>
        <w:t xml:space="preserve"> friendly Ewoks have been sent out to scout the area, in</w:t>
      </w:r>
      <w:r>
        <w:rPr>
          <w:color w:val="000000"/>
        </w:rPr>
        <w:t xml:space="preserve"> </w:t>
      </w:r>
      <w:r w:rsidRPr="00EA2B96">
        <w:rPr>
          <w:color w:val="000000"/>
        </w:rPr>
        <w:t>preparation for an attack on the shield generator protecting the</w:t>
      </w:r>
      <w:r>
        <w:rPr>
          <w:color w:val="000000"/>
        </w:rPr>
        <w:t xml:space="preserve"> </w:t>
      </w:r>
      <w:r w:rsidRPr="00EA2B96">
        <w:rPr>
          <w:color w:val="000000"/>
        </w:rPr>
        <w:t>Empire's devastating weapon – the Death Star. From a bird's eye view,</w:t>
      </w:r>
      <w:r>
        <w:rPr>
          <w:color w:val="000000"/>
        </w:rPr>
        <w:t xml:space="preserve"> </w:t>
      </w:r>
      <w:r w:rsidRPr="00EA2B96">
        <w:rPr>
          <w:color w:val="000000"/>
        </w:rPr>
        <w:t>the forest can be modelled as a Cartesian plane, with the i-th Ewok</w:t>
      </w:r>
      <w:r>
        <w:rPr>
          <w:color w:val="000000"/>
        </w:rPr>
        <w:t xml:space="preserve"> </w:t>
      </w:r>
      <w:r w:rsidRPr="00EA2B96">
        <w:rPr>
          <w:color w:val="000000"/>
        </w:rPr>
        <w:t xml:space="preserve">located at integer coordinates 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ei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ei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0≤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ei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ei</m:t>
                </m:r>
              </m:sub>
            </m:sSub>
            <m:r>
              <w:rPr>
                <w:rFonts w:ascii="Cambria Math" w:hAnsi="Cambria Math"/>
                <w:color w:val="000000"/>
              </w:rPr>
              <m:t>≤1000</m:t>
            </m:r>
          </m:e>
        </m:d>
      </m:oMath>
      <w:r w:rsidRPr="00EA2B96">
        <w:rPr>
          <w:color w:val="000000"/>
        </w:rPr>
        <w:t>.</w:t>
      </w:r>
    </w:p>
    <w:p w:rsidR="00EA2B96" w:rsidRPr="00EA2B96" w:rsidRDefault="00EA2B96" w:rsidP="00EA2B96">
      <w:pPr>
        <w:spacing w:after="120"/>
        <w:ind w:left="2347" w:right="360"/>
        <w:rPr>
          <w:color w:val="000000"/>
        </w:rPr>
      </w:pPr>
      <w:r w:rsidRPr="00EA2B96">
        <w:rPr>
          <w:color w:val="000000"/>
        </w:rPr>
        <w:t xml:space="preserve">Unfortunately, the Empire seems to be onto the rebels' plan! </w:t>
      </w:r>
      <m:oMath>
        <m:r>
          <w:rPr>
            <w:rFonts w:ascii="Cambria Math" w:hAnsi="Cambria Math"/>
            <w:color w:val="000000"/>
          </w:rPr>
          <m:t>S (1≤S≤100)</m:t>
        </m:r>
      </m:oMath>
      <w:r w:rsidRPr="00EA2B96">
        <w:rPr>
          <w:color w:val="000000"/>
        </w:rPr>
        <w:t xml:space="preserve"> stormtroopers have similarly been dispatched into the woods to</w:t>
      </w:r>
      <w:r>
        <w:rPr>
          <w:color w:val="000000"/>
        </w:rPr>
        <w:t xml:space="preserve"> </w:t>
      </w:r>
      <w:r w:rsidRPr="00EA2B96">
        <w:rPr>
          <w:color w:val="000000"/>
        </w:rPr>
        <w:t xml:space="preserve">guard the perimeter, with the i-th one stationed at coordinates </w:t>
      </w:r>
      <m:oMath>
        <m: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si</m:t>
            </m:r>
          </m:sub>
        </m:sSub>
        <m:r>
          <w:rPr>
            <w:rFonts w:ascii="Cambria Math" w:hAnsi="Cambria Math"/>
            <w:color w:val="00000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Y</m:t>
            </m:r>
          </m:e>
          <m:sub>
            <m:r>
              <w:rPr>
                <w:rFonts w:ascii="Cambria Math" w:hAnsi="Cambria Math"/>
                <w:color w:val="000000"/>
              </w:rPr>
              <m:t>si</m:t>
            </m:r>
          </m:sub>
        </m:sSub>
        <m:r>
          <w:rPr>
            <w:rFonts w:ascii="Cambria Math" w:hAnsi="Cambria Math"/>
            <w:color w:val="000000"/>
          </w:rPr>
          <m:t>) (0≤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si</m:t>
            </m:r>
          </m:sub>
        </m:sSub>
        <m:r>
          <w:rPr>
            <w:rFonts w:ascii="Cambria Math" w:hAnsi="Cambria Math"/>
            <w:color w:val="00000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Y</m:t>
            </m:r>
          </m:e>
          <m:sub>
            <m:r>
              <w:rPr>
                <w:rFonts w:ascii="Cambria Math" w:hAnsi="Cambria Math"/>
                <w:color w:val="000000"/>
              </w:rPr>
              <m:t>si</m:t>
            </m:r>
          </m:sub>
        </m:sSub>
        <m:r>
          <w:rPr>
            <w:rFonts w:ascii="Cambria Math" w:hAnsi="Cambria Math"/>
            <w:color w:val="000000"/>
          </w:rPr>
          <m:t>≤1000)</m:t>
        </m:r>
      </m:oMath>
      <w:r w:rsidRPr="00EA2B96">
        <w:rPr>
          <w:color w:val="000000"/>
        </w:rPr>
        <w:t>. Each stormtrooper is also classified as one of four</w:t>
      </w:r>
      <w:r>
        <w:rPr>
          <w:color w:val="000000"/>
        </w:rPr>
        <w:t xml:space="preserve"> </w:t>
      </w:r>
      <w:r w:rsidRPr="00EA2B96">
        <w:rPr>
          <w:color w:val="000000"/>
        </w:rPr>
        <w:t>types, depending on the weaponry they carry. Namely, the i-th</w:t>
      </w:r>
      <w:r>
        <w:rPr>
          <w:color w:val="000000"/>
        </w:rPr>
        <w:t xml:space="preserve"> </w:t>
      </w:r>
      <w:r w:rsidRPr="00EA2B96">
        <w:rPr>
          <w:color w:val="000000"/>
        </w:rPr>
        <w:t xml:space="preserve">stormtrooper is of type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 xml:space="preserve"> (1≤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≤4)</m:t>
        </m:r>
      </m:oMath>
      <w:r w:rsidRPr="00EA2B96">
        <w:rPr>
          <w:color w:val="000000"/>
        </w:rPr>
        <w:t>. The BlasTech E-11 rifles may</w:t>
      </w:r>
      <w:r>
        <w:rPr>
          <w:color w:val="000000"/>
        </w:rPr>
        <w:t xml:space="preserve"> </w:t>
      </w:r>
      <w:r w:rsidRPr="00EA2B96">
        <w:rPr>
          <w:color w:val="000000"/>
        </w:rPr>
        <w:t>be the standard weapon of these imperial stormtroopers, but most don't</w:t>
      </w:r>
      <w:r>
        <w:rPr>
          <w:color w:val="000000"/>
        </w:rPr>
        <w:t xml:space="preserve"> </w:t>
      </w:r>
      <w:r w:rsidRPr="00EA2B96">
        <w:rPr>
          <w:color w:val="000000"/>
        </w:rPr>
        <w:t>know that there are variants of the E-series weapons which serve</w:t>
      </w:r>
      <w:r>
        <w:rPr>
          <w:color w:val="000000"/>
        </w:rPr>
        <w:t xml:space="preserve"> </w:t>
      </w:r>
      <w:r w:rsidRPr="00EA2B96">
        <w:rPr>
          <w:color w:val="000000"/>
        </w:rPr>
        <w:t>different purposes and possess different strengths for attacking an</w:t>
      </w:r>
      <w:r>
        <w:rPr>
          <w:color w:val="000000"/>
        </w:rPr>
        <w:t xml:space="preserve"> </w:t>
      </w:r>
      <w:r w:rsidRPr="00EA2B96">
        <w:rPr>
          <w:color w:val="000000"/>
        </w:rPr>
        <w:t>opponent. The variants are:</w:t>
      </w:r>
    </w:p>
    <w:p w:rsidR="00EA2B96" w:rsidRPr="00C65499" w:rsidRDefault="00EA2B96" w:rsidP="00C65499">
      <w:pPr>
        <w:pStyle w:val="ListParagraph"/>
        <w:numPr>
          <w:ilvl w:val="0"/>
          <w:numId w:val="17"/>
        </w:numPr>
        <w:spacing w:after="120"/>
        <w:ind w:right="360"/>
        <w:rPr>
          <w:color w:val="000000"/>
        </w:rPr>
      </w:pPr>
      <w:r w:rsidRPr="00C65499">
        <w:rPr>
          <w:color w:val="000000"/>
        </w:rPr>
        <w:t>The E-11 blaster rifle – a powerful and compact weapon that is the most widely used in the galaxy.</w:t>
      </w:r>
    </w:p>
    <w:p w:rsidR="00EA2B96" w:rsidRPr="00C65499" w:rsidRDefault="00EA2B96" w:rsidP="00C65499">
      <w:pPr>
        <w:pStyle w:val="ListParagraph"/>
        <w:numPr>
          <w:ilvl w:val="0"/>
          <w:numId w:val="17"/>
        </w:numPr>
        <w:spacing w:after="120"/>
        <w:ind w:right="360"/>
        <w:rPr>
          <w:color w:val="000000"/>
        </w:rPr>
      </w:pPr>
      <w:r w:rsidRPr="00C65499">
        <w:rPr>
          <w:color w:val="000000"/>
        </w:rPr>
        <w:t>The E-11b blaster rifle – an expert version of the standard E-11 with expensive cooling units.</w:t>
      </w:r>
    </w:p>
    <w:p w:rsidR="00EA2B96" w:rsidRPr="00C65499" w:rsidRDefault="00EA2B96" w:rsidP="00C65499">
      <w:pPr>
        <w:pStyle w:val="ListParagraph"/>
        <w:numPr>
          <w:ilvl w:val="0"/>
          <w:numId w:val="17"/>
        </w:numPr>
        <w:spacing w:after="120"/>
        <w:ind w:right="360"/>
        <w:rPr>
          <w:color w:val="000000"/>
        </w:rPr>
      </w:pPr>
      <w:r w:rsidRPr="00C65499">
        <w:rPr>
          <w:color w:val="000000"/>
        </w:rPr>
        <w:t>The E-11s sniper blaster rifle – a modified blaster for long-range use by imperial scout troopers.</w:t>
      </w:r>
    </w:p>
    <w:p w:rsidR="00EA2B96" w:rsidRPr="00C65499" w:rsidRDefault="00EA2B96" w:rsidP="00C65499">
      <w:pPr>
        <w:pStyle w:val="ListParagraph"/>
        <w:numPr>
          <w:ilvl w:val="0"/>
          <w:numId w:val="17"/>
        </w:numPr>
        <w:spacing w:after="120"/>
        <w:ind w:right="360"/>
        <w:rPr>
          <w:color w:val="000000"/>
        </w:rPr>
      </w:pPr>
      <w:r w:rsidRPr="00C65499">
        <w:rPr>
          <w:color w:val="000000"/>
        </w:rPr>
        <w:t>The E-15 "Vindicator" sniper blaster rifle – a heavy-power weapon with a short design, making it greatly feared throughout the galaxy.</w:t>
      </w:r>
    </w:p>
    <w:p w:rsidR="00EA2B96" w:rsidRPr="00EA2B96" w:rsidRDefault="00EA2B96" w:rsidP="00EA2B96">
      <w:pPr>
        <w:spacing w:after="120"/>
        <w:ind w:left="2347" w:right="360"/>
        <w:rPr>
          <w:color w:val="000000"/>
        </w:rPr>
      </w:pPr>
      <w:r w:rsidRPr="00EA2B96">
        <w:rPr>
          <w:color w:val="000000"/>
        </w:rPr>
        <w:t xml:space="preserve">Each stormtrooper can hit targets that are located up to a distance of </w:t>
      </w:r>
      <m:oMath>
        <m:r>
          <w:rPr>
            <w:rFonts w:ascii="Cambria Math" w:hAnsi="Cambria Math"/>
            <w:color w:val="000000"/>
          </w:rPr>
          <m:t>R (1≤R≤10,000)</m:t>
        </m:r>
      </m:oMath>
      <w:r w:rsidRPr="00EA2B96">
        <w:rPr>
          <w:color w:val="000000"/>
        </w:rPr>
        <w:t xml:space="preserve"> units away with deadly</w:t>
      </w:r>
      <w:r w:rsidR="002B2EB5">
        <w:rPr>
          <w:color w:val="000000"/>
        </w:rPr>
        <w:t xml:space="preserve"> </w:t>
      </w:r>
      <w:r w:rsidRPr="00EA2B96">
        <w:rPr>
          <w:color w:val="000000"/>
        </w:rPr>
        <w:t>accuracy. Ewoks are quick enough to handle any number of a single type of stormtrooper using their nifty spears</w:t>
      </w:r>
      <w:r w:rsidR="002B2EB5">
        <w:rPr>
          <w:color w:val="000000"/>
        </w:rPr>
        <w:t xml:space="preserve"> </w:t>
      </w:r>
      <w:r w:rsidRPr="00EA2B96">
        <w:rPr>
          <w:color w:val="000000"/>
        </w:rPr>
        <w:t>and slingshots. However, any more than a single type of stormtrooper poses a risk to them, since varying types of</w:t>
      </w:r>
      <w:r w:rsidR="002B2EB5">
        <w:rPr>
          <w:color w:val="000000"/>
        </w:rPr>
        <w:t xml:space="preserve"> </w:t>
      </w:r>
      <w:r w:rsidRPr="00EA2B96">
        <w:rPr>
          <w:color w:val="000000"/>
        </w:rPr>
        <w:t>blasters are much more difficult to handle. In other words, any given Ewok is in danger if there are two or</w:t>
      </w:r>
      <w:r w:rsidR="002B2EB5">
        <w:rPr>
          <w:color w:val="000000"/>
        </w:rPr>
        <w:t xml:space="preserve"> </w:t>
      </w:r>
      <w:r w:rsidRPr="00EA2B96">
        <w:rPr>
          <w:color w:val="000000"/>
        </w:rPr>
        <w:t>more types of stormtroopers which are no more than R units away.</w:t>
      </w:r>
    </w:p>
    <w:p w:rsidR="00031A41" w:rsidRDefault="00EA2B96" w:rsidP="00EA2B96">
      <w:pPr>
        <w:spacing w:after="120"/>
        <w:ind w:left="2347" w:right="360"/>
        <w:rPr>
          <w:color w:val="000000"/>
        </w:rPr>
      </w:pPr>
      <w:r w:rsidRPr="00EA2B96">
        <w:rPr>
          <w:color w:val="000000"/>
        </w:rPr>
        <w:t xml:space="preserve">As a reminder, if the absolute difference between the x-coordinates of two points is </w:t>
      </w:r>
      <m:oMath>
        <m:r>
          <w:rPr>
            <w:rFonts w:ascii="Cambria Math" w:hAnsi="Cambria Math"/>
            <w:color w:val="000000"/>
          </w:rPr>
          <m:t>x</m:t>
        </m:r>
      </m:oMath>
      <w:r w:rsidRPr="00EA2B96">
        <w:rPr>
          <w:color w:val="000000"/>
        </w:rPr>
        <w:t>, and the absolute difference</w:t>
      </w:r>
      <w:r w:rsidR="002B2EB5">
        <w:rPr>
          <w:color w:val="000000"/>
        </w:rPr>
        <w:t xml:space="preserve"> </w:t>
      </w:r>
      <w:r w:rsidRPr="00EA2B96">
        <w:rPr>
          <w:color w:val="000000"/>
        </w:rPr>
        <w:t xml:space="preserve">between their y-coordinates is </w:t>
      </w:r>
      <m:oMath>
        <m:r>
          <w:rPr>
            <w:rFonts w:ascii="Cambria Math" w:hAnsi="Cambria Math"/>
            <w:color w:val="000000"/>
          </w:rPr>
          <m:t>y</m:t>
        </m:r>
      </m:oMath>
      <w:r w:rsidRPr="00EA2B96">
        <w:rPr>
          <w:color w:val="000000"/>
        </w:rPr>
        <w:t xml:space="preserve">, then the (Euclidean) distance between them is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</m:e>
        </m:rad>
      </m:oMath>
      <w:r w:rsidRPr="00EA2B96">
        <w:rPr>
          <w:color w:val="000000"/>
        </w:rPr>
        <w:t>.</w:t>
      </w:r>
      <w:r w:rsidR="002B2EB5">
        <w:rPr>
          <w:color w:val="000000"/>
        </w:rPr>
        <w:t xml:space="preserve"> </w:t>
      </w:r>
    </w:p>
    <w:p w:rsidR="00666BE0" w:rsidRDefault="00EA2B96" w:rsidP="00EA2B96">
      <w:pPr>
        <w:spacing w:after="120"/>
        <w:ind w:left="2347" w:right="360"/>
      </w:pPr>
      <w:r w:rsidRPr="00EA2B96">
        <w:rPr>
          <w:color w:val="000000"/>
        </w:rPr>
        <w:lastRenderedPageBreak/>
        <w:t>How many of the E Ewoks are in danger?</w:t>
      </w:r>
      <w:r w:rsidR="003F2723">
        <w:t>.</w:t>
      </w:r>
    </w:p>
    <w:p w:rsidR="00666BE0" w:rsidRPr="00026C31" w:rsidRDefault="00666BE0" w:rsidP="004401FF">
      <w:pPr>
        <w:spacing w:after="120"/>
        <w:ind w:left="2347" w:right="360"/>
      </w:pPr>
    </w:p>
    <w:p w:rsidR="006C33E0" w:rsidRDefault="00FD539A" w:rsidP="004C209F">
      <w:pPr>
        <w:spacing w:after="120"/>
        <w:ind w:left="2347" w:right="360"/>
      </w:pPr>
      <w:r w:rsidRPr="00026C31">
        <w:rPr>
          <w:b/>
        </w:rPr>
        <w:t>Input</w:t>
      </w:r>
      <w:r w:rsidR="00492F12" w:rsidRPr="00026C31">
        <w:t>:</w:t>
      </w:r>
      <w:r w:rsidR="00847EA3" w:rsidRPr="00026C31">
        <w:t xml:space="preserve"> </w:t>
      </w:r>
    </w:p>
    <w:p w:rsidR="004836B5" w:rsidRDefault="004836B5" w:rsidP="004836B5">
      <w:pPr>
        <w:pStyle w:val="ListParagraph"/>
        <w:numPr>
          <w:ilvl w:val="0"/>
          <w:numId w:val="15"/>
        </w:numPr>
        <w:spacing w:after="120"/>
        <w:ind w:right="360"/>
      </w:pPr>
      <w:r>
        <w:t xml:space="preserve">The first line of input consists of three space-separated integers </w:t>
      </w:r>
      <m:oMath>
        <m:r>
          <w:rPr>
            <w:rFonts w:ascii="Cambria Math" w:hAnsi="Cambria Math"/>
          </w:rPr>
          <m:t>S, E</m:t>
        </m:r>
      </m:oMath>
      <w:r>
        <w:t xml:space="preserve">, and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:rsidR="004836B5" w:rsidRDefault="004836B5" w:rsidP="004836B5">
      <w:pPr>
        <w:pStyle w:val="ListParagraph"/>
        <w:numPr>
          <w:ilvl w:val="0"/>
          <w:numId w:val="15"/>
        </w:numPr>
        <w:spacing w:after="120"/>
        <w:ind w:right="360"/>
      </w:pPr>
      <w:r>
        <w:t xml:space="preserve">The next </w:t>
      </w:r>
      <m:oMath>
        <m:r>
          <w:rPr>
            <w:rFonts w:ascii="Cambria Math" w:hAnsi="Cambria Math"/>
          </w:rPr>
          <m:t>S</m:t>
        </m:r>
      </m:oMath>
      <w:r>
        <w:t xml:space="preserve"> lines each consist of three space-separated integers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si</m:t>
            </m:r>
          </m:sub>
        </m:sSub>
      </m:oMath>
      <w:r>
        <w:t>, for i = 1..S.</w:t>
      </w:r>
    </w:p>
    <w:p w:rsidR="00B17653" w:rsidRDefault="004836B5" w:rsidP="004836B5">
      <w:pPr>
        <w:pStyle w:val="ListParagraph"/>
        <w:numPr>
          <w:ilvl w:val="0"/>
          <w:numId w:val="15"/>
        </w:numPr>
        <w:spacing w:after="120"/>
        <w:ind w:right="360"/>
      </w:pPr>
      <w:r>
        <w:t xml:space="preserve">The next E lines each consist of two space-separated integers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ei</m:t>
            </m:r>
          </m:sub>
        </m:sSub>
      </m:oMath>
      <w:r>
        <w:t>, for i = 1..E.</w:t>
      </w:r>
      <w:r w:rsidR="00B17653">
        <w:t>.</w:t>
      </w:r>
    </w:p>
    <w:p w:rsidR="004836B5" w:rsidRPr="004C209F" w:rsidRDefault="004836B5" w:rsidP="004836B5">
      <w:pPr>
        <w:pStyle w:val="ListParagraph"/>
        <w:numPr>
          <w:ilvl w:val="0"/>
          <w:numId w:val="15"/>
        </w:numPr>
        <w:spacing w:after="120"/>
        <w:ind w:right="360"/>
      </w:pPr>
      <w:r>
        <w:rPr>
          <w:color w:val="000000"/>
        </w:rPr>
        <w:t>All pairs of coordinates in the input are distinct — i.e. no two individuals (Ewoks or stormtroopers) are at the</w:t>
      </w:r>
      <w:r>
        <w:rPr>
          <w:color w:val="000000"/>
        </w:rPr>
        <w:t xml:space="preserve"> </w:t>
      </w:r>
      <w:r>
        <w:rPr>
          <w:color w:val="000000"/>
        </w:rPr>
        <w:t>same location</w:t>
      </w:r>
      <w:r w:rsidR="006A018A">
        <w:rPr>
          <w:color w:val="000000"/>
        </w:rPr>
        <w:t>.</w:t>
      </w:r>
    </w:p>
    <w:p w:rsidR="00BA768B" w:rsidRPr="00CE157B" w:rsidRDefault="00FD539A" w:rsidP="0060002F">
      <w:pPr>
        <w:spacing w:after="120"/>
        <w:ind w:left="2347" w:right="360"/>
      </w:pPr>
      <w:r w:rsidRPr="00FD539A">
        <w:rPr>
          <w:b/>
        </w:rPr>
        <w:t>Output</w:t>
      </w:r>
      <w:r w:rsidR="00EB41D2" w:rsidRPr="00CE157B">
        <w:t>:</w:t>
      </w:r>
      <w:r w:rsidR="005040D2">
        <w:t xml:space="preserve"> </w:t>
      </w:r>
      <w:r w:rsidR="00B35E81" w:rsidRPr="00B35E81">
        <w:rPr>
          <w:color w:val="000000"/>
        </w:rPr>
        <w:t>Output a single integer – the number of Ewoks that are in danger</w:t>
      </w:r>
      <w:r w:rsidR="00CD1FD3">
        <w:t>.</w:t>
      </w:r>
    </w:p>
    <w:tbl>
      <w:tblPr>
        <w:tblStyle w:val="TableGrid"/>
        <w:tblW w:w="0" w:type="auto"/>
        <w:tblInd w:w="2448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51158" w:rsidTr="008A606D">
        <w:tc>
          <w:tcPr>
            <w:tcW w:w="4320" w:type="dxa"/>
          </w:tcPr>
          <w:p w:rsidR="00E51158" w:rsidRDefault="005A2564" w:rsidP="005A2564">
            <w:pPr>
              <w:ind w:left="0"/>
              <w:jc w:val="center"/>
            </w:pPr>
            <w:r>
              <w:t>Sample Input</w:t>
            </w:r>
          </w:p>
        </w:tc>
        <w:tc>
          <w:tcPr>
            <w:tcW w:w="4320" w:type="dxa"/>
          </w:tcPr>
          <w:p w:rsidR="00E51158" w:rsidRDefault="005A2564" w:rsidP="005A2564">
            <w:pPr>
              <w:ind w:left="0"/>
              <w:jc w:val="center"/>
            </w:pPr>
            <w:r>
              <w:t>Sample Output</w:t>
            </w:r>
          </w:p>
        </w:tc>
      </w:tr>
      <w:tr w:rsidR="00E51158" w:rsidTr="008A606D">
        <w:tc>
          <w:tcPr>
            <w:tcW w:w="4320" w:type="dxa"/>
          </w:tcPr>
          <w:p w:rsidR="00B012FC" w:rsidRDefault="00B012FC" w:rsidP="00B012FC">
            <w:pPr>
              <w:ind w:left="0"/>
              <w:jc w:val="left"/>
            </w:pPr>
            <w:r>
              <w:t>4 6 5</w:t>
            </w:r>
          </w:p>
          <w:p w:rsidR="00B012FC" w:rsidRDefault="00B012FC" w:rsidP="00B012FC">
            <w:pPr>
              <w:ind w:left="0"/>
              <w:jc w:val="left"/>
            </w:pPr>
            <w:r>
              <w:t>1 10 10</w:t>
            </w:r>
          </w:p>
          <w:p w:rsidR="00B012FC" w:rsidRDefault="00B012FC" w:rsidP="00B012FC">
            <w:pPr>
              <w:ind w:left="0"/>
              <w:jc w:val="left"/>
            </w:pPr>
            <w:r>
              <w:t>1 11 9</w:t>
            </w:r>
          </w:p>
          <w:p w:rsidR="00B012FC" w:rsidRDefault="00B012FC" w:rsidP="00B012FC">
            <w:pPr>
              <w:ind w:left="0"/>
              <w:jc w:val="left"/>
            </w:pPr>
            <w:r>
              <w:t>2 16 10</w:t>
            </w:r>
          </w:p>
          <w:p w:rsidR="00B012FC" w:rsidRDefault="00B012FC" w:rsidP="00B012FC">
            <w:pPr>
              <w:ind w:left="0"/>
              <w:jc w:val="left"/>
            </w:pPr>
            <w:r>
              <w:t>3 11 10</w:t>
            </w:r>
          </w:p>
          <w:p w:rsidR="00B012FC" w:rsidRDefault="00B012FC" w:rsidP="00B012FC">
            <w:pPr>
              <w:ind w:left="0"/>
              <w:jc w:val="left"/>
            </w:pPr>
            <w:r>
              <w:t>1 1</w:t>
            </w:r>
          </w:p>
          <w:p w:rsidR="00B012FC" w:rsidRDefault="00B012FC" w:rsidP="00B012FC">
            <w:pPr>
              <w:ind w:left="0"/>
              <w:jc w:val="left"/>
            </w:pPr>
            <w:r>
              <w:t>12 10</w:t>
            </w:r>
          </w:p>
          <w:p w:rsidR="00B012FC" w:rsidRDefault="00B012FC" w:rsidP="00B012FC">
            <w:pPr>
              <w:ind w:left="0"/>
              <w:jc w:val="left"/>
            </w:pPr>
            <w:r>
              <w:t>22 10</w:t>
            </w:r>
          </w:p>
          <w:p w:rsidR="00B012FC" w:rsidRDefault="00B012FC" w:rsidP="00B012FC">
            <w:pPr>
              <w:ind w:left="0"/>
              <w:jc w:val="left"/>
            </w:pPr>
            <w:r>
              <w:t>7 12</w:t>
            </w:r>
          </w:p>
          <w:p w:rsidR="00B012FC" w:rsidRDefault="00B012FC" w:rsidP="00B012FC">
            <w:pPr>
              <w:ind w:left="0"/>
              <w:jc w:val="left"/>
            </w:pPr>
            <w:r>
              <w:t>10 6</w:t>
            </w:r>
          </w:p>
          <w:p w:rsidR="00E86C68" w:rsidRPr="004D18D5" w:rsidRDefault="00B012FC" w:rsidP="00B012FC">
            <w:pPr>
              <w:ind w:left="0"/>
              <w:jc w:val="left"/>
            </w:pPr>
            <w:r>
              <w:t>13 15</w:t>
            </w:r>
          </w:p>
        </w:tc>
        <w:tc>
          <w:tcPr>
            <w:tcW w:w="4320" w:type="dxa"/>
          </w:tcPr>
          <w:p w:rsidR="00E51158" w:rsidRDefault="00B012FC" w:rsidP="00BA768B">
            <w:pPr>
              <w:tabs>
                <w:tab w:val="right" w:pos="3566"/>
              </w:tabs>
              <w:ind w:left="0"/>
            </w:pPr>
            <w:r>
              <w:t>3</w:t>
            </w:r>
          </w:p>
        </w:tc>
      </w:tr>
    </w:tbl>
    <w:p w:rsidR="002C7299" w:rsidRDefault="002C7299" w:rsidP="002C7299"/>
    <w:p w:rsidR="002C7299" w:rsidRPr="002C7299" w:rsidRDefault="002C7299" w:rsidP="002C7299">
      <w:pPr>
        <w:rPr>
          <w:b/>
        </w:rPr>
      </w:pPr>
      <w:r w:rsidRPr="002C7299">
        <w:rPr>
          <w:b/>
        </w:rPr>
        <w:t>Sample Explanation:</w:t>
      </w:r>
    </w:p>
    <w:p w:rsidR="00B012FC" w:rsidRDefault="00B012FC" w:rsidP="00714685">
      <w:pPr>
        <w:pStyle w:val="ListParagraph"/>
        <w:numPr>
          <w:ilvl w:val="0"/>
          <w:numId w:val="18"/>
        </w:numPr>
      </w:pPr>
      <w:r>
        <w:t>There are four stormtroopers with the first two carrying an E-11, the third carrying an E-11b, and the fourth</w:t>
      </w:r>
      <w:r w:rsidR="00952D37">
        <w:t xml:space="preserve"> </w:t>
      </w:r>
      <w:r>
        <w:t>carrying an E-11s.</w:t>
      </w:r>
    </w:p>
    <w:p w:rsidR="00B012FC" w:rsidRDefault="00B012FC" w:rsidP="00714685">
      <w:pPr>
        <w:pStyle w:val="ListParagraph"/>
        <w:numPr>
          <w:ilvl w:val="0"/>
          <w:numId w:val="18"/>
        </w:numPr>
      </w:pPr>
      <w:r>
        <w:t>The 2nd Ewok is in danger due to being only 2 units away from the 1st stormtrooper (type 1) and 4 units away</w:t>
      </w:r>
      <w:r w:rsidR="00952D37">
        <w:t xml:space="preserve"> </w:t>
      </w:r>
      <w:r>
        <w:t>from the 3rd stormtrooper (type 2).</w:t>
      </w:r>
    </w:p>
    <w:p w:rsidR="00B012FC" w:rsidRDefault="00B012FC" w:rsidP="00714685">
      <w:pPr>
        <w:pStyle w:val="ListParagraph"/>
        <w:numPr>
          <w:ilvl w:val="0"/>
          <w:numId w:val="18"/>
        </w:numPr>
      </w:pPr>
      <w:r>
        <w:t>The 4th and 5th Ewoks are also in danger, as they are within range of the 1st stormtrooper (type 1) and 4</w:t>
      </w:r>
      <w:r w:rsidRPr="00714685">
        <w:rPr>
          <w:vertAlign w:val="superscript"/>
        </w:rPr>
        <w:t>th</w:t>
      </w:r>
      <w:r w:rsidR="00952D37">
        <w:t xml:space="preserve"> </w:t>
      </w:r>
      <w:r>
        <w:t>stormtrooper (type 3).</w:t>
      </w:r>
    </w:p>
    <w:p w:rsidR="00E86783" w:rsidRPr="00FF2B01" w:rsidRDefault="00B012FC" w:rsidP="00714685">
      <w:pPr>
        <w:pStyle w:val="ListParagraph"/>
        <w:numPr>
          <w:ilvl w:val="0"/>
          <w:numId w:val="18"/>
        </w:numPr>
      </w:pPr>
      <w:r>
        <w:t>The remaining three Ewoks are saf</w:t>
      </w:r>
      <w:r w:rsidR="002C7299">
        <w:t>.</w:t>
      </w:r>
      <w:bookmarkStart w:id="0" w:name="_GoBack"/>
      <w:bookmarkEnd w:id="0"/>
    </w:p>
    <w:sectPr w:rsidR="00E86783" w:rsidRPr="00FF2B01" w:rsidSect="00A00C98">
      <w:headerReference w:type="even" r:id="rId9"/>
      <w:headerReference w:type="default" r:id="rId10"/>
      <w:footerReference w:type="default" r:id="rId11"/>
      <w:headerReference w:type="first" r:id="rId12"/>
      <w:pgSz w:w="11907" w:h="16840" w:code="9"/>
      <w:pgMar w:top="284" w:right="284" w:bottom="1418" w:left="284" w:header="28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3A4" w:rsidRDefault="005313A4" w:rsidP="00CE157B">
      <w:r>
        <w:separator/>
      </w:r>
    </w:p>
  </w:endnote>
  <w:endnote w:type="continuationSeparator" w:id="0">
    <w:p w:rsidR="005313A4" w:rsidRDefault="005313A4" w:rsidP="00CE1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DBA" w:rsidRPr="0042557A" w:rsidRDefault="0042557A" w:rsidP="00A00C98">
    <w:pPr>
      <w:pStyle w:val="Footer"/>
      <w:tabs>
        <w:tab w:val="clear" w:pos="9360"/>
        <w:tab w:val="right" w:pos="10800"/>
      </w:tabs>
      <w:ind w:left="2160"/>
    </w:pPr>
    <w:r w:rsidRPr="0042557A">
      <w:t>HVUS</w:t>
    </w:r>
    <w:r w:rsidRPr="0042557A">
      <w:tab/>
    </w:r>
    <w:r w:rsidRPr="0042557A">
      <w:tab/>
    </w:r>
    <w:sdt>
      <w:sdtPr>
        <w:id w:val="-8567340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2DBA" w:rsidRPr="0042557A">
          <w:fldChar w:fldCharType="begin"/>
        </w:r>
        <w:r w:rsidR="00E32DBA" w:rsidRPr="0042557A">
          <w:instrText xml:space="preserve"> PAGE   \* MERGEFORMAT </w:instrText>
        </w:r>
        <w:r w:rsidR="00E32DBA" w:rsidRPr="0042557A">
          <w:fldChar w:fldCharType="separate"/>
        </w:r>
        <w:r w:rsidR="00714685">
          <w:rPr>
            <w:noProof/>
          </w:rPr>
          <w:t>2</w:t>
        </w:r>
        <w:r w:rsidR="00E32DBA" w:rsidRPr="0042557A">
          <w:rPr>
            <w:noProof/>
          </w:rPr>
          <w:fldChar w:fldCharType="end"/>
        </w:r>
      </w:sdtContent>
    </w:sdt>
  </w:p>
  <w:p w:rsidR="00FF2B01" w:rsidRPr="0042557A" w:rsidRDefault="00FF2B01" w:rsidP="00CE15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3A4" w:rsidRDefault="005313A4" w:rsidP="00CE157B">
      <w:r>
        <w:separator/>
      </w:r>
    </w:p>
  </w:footnote>
  <w:footnote w:type="continuationSeparator" w:id="0">
    <w:p w:rsidR="005313A4" w:rsidRDefault="005313A4" w:rsidP="00CE1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B01" w:rsidRDefault="005313A4" w:rsidP="00CE157B">
    <w:pPr>
      <w:pStyle w:val="Header"/>
    </w:pPr>
    <w:r>
      <w:rPr>
        <w:noProof/>
        <w:lang w:val="vi-VN" w:eastAsia="vi-V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341523" o:spid="_x0000_s2072" type="#_x0000_t75" style="position:absolute;left:0;text-align:left;margin-left:0;margin-top:0;width:566.75pt;height:737.35pt;z-index:-251657216;mso-position-horizontal:center;mso-position-horizontal-relative:margin;mso-position-vertical:center;mso-position-vertical-relative:margin" o:allowincell="f">
          <v:imagedata r:id="rId1" o:title="US_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DBA" w:rsidRDefault="0042557A" w:rsidP="00CE157B">
    <w:pPr>
      <w:pStyle w:val="Header"/>
    </w:pPr>
    <w:r>
      <w:tab/>
    </w:r>
  </w:p>
  <w:p w:rsidR="00FF2B01" w:rsidRDefault="005313A4" w:rsidP="00CE157B">
    <w:pPr>
      <w:pStyle w:val="Header"/>
    </w:pPr>
    <w:r>
      <w:rPr>
        <w:noProof/>
        <w:lang w:val="vi-VN" w:eastAsia="vi-V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341524" o:spid="_x0000_s2073" type="#_x0000_t75" style="position:absolute;left:0;text-align:left;margin-left:-.05pt;margin-top:-4.15pt;width:566.75pt;height:737.35pt;z-index:-251656192;mso-position-horizontal-relative:margin;mso-position-vertical-relative:margin" o:allowincell="f">
          <v:imagedata r:id="rId1" o:title="US_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B01" w:rsidRDefault="005313A4" w:rsidP="00CE157B">
    <w:pPr>
      <w:pStyle w:val="Header"/>
    </w:pPr>
    <w:r>
      <w:rPr>
        <w:noProof/>
        <w:lang w:val="vi-VN" w:eastAsia="vi-V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341522" o:spid="_x0000_s2071" type="#_x0000_t75" style="position:absolute;left:0;text-align:left;margin-left:0;margin-top:0;width:566.75pt;height:737.35pt;z-index:-251658240;mso-position-horizontal:center;mso-position-horizontal-relative:margin;mso-position-vertical:center;mso-position-vertical-relative:margin" o:allowincell="f">
          <v:imagedata r:id="rId1" o:title="US_Templ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5817"/>
    <w:multiLevelType w:val="hybridMultilevel"/>
    <w:tmpl w:val="5E8EE800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 w15:restartNumberingAfterBreak="0">
    <w:nsid w:val="0FA14FAF"/>
    <w:multiLevelType w:val="hybridMultilevel"/>
    <w:tmpl w:val="3F1EC550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2" w15:restartNumberingAfterBreak="0">
    <w:nsid w:val="144F3E6B"/>
    <w:multiLevelType w:val="hybridMultilevel"/>
    <w:tmpl w:val="B7DE5F8C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" w15:restartNumberingAfterBreak="0">
    <w:nsid w:val="16253CF0"/>
    <w:multiLevelType w:val="hybridMultilevel"/>
    <w:tmpl w:val="1DFA40BA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" w15:restartNumberingAfterBreak="0">
    <w:nsid w:val="1DAC074C"/>
    <w:multiLevelType w:val="hybridMultilevel"/>
    <w:tmpl w:val="436C0B24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5" w15:restartNumberingAfterBreak="0">
    <w:nsid w:val="24F913AD"/>
    <w:multiLevelType w:val="hybridMultilevel"/>
    <w:tmpl w:val="317E04CE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6" w15:restartNumberingAfterBreak="0">
    <w:nsid w:val="36DD05D4"/>
    <w:multiLevelType w:val="hybridMultilevel"/>
    <w:tmpl w:val="48344432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7" w15:restartNumberingAfterBreak="0">
    <w:nsid w:val="376B32D9"/>
    <w:multiLevelType w:val="hybridMultilevel"/>
    <w:tmpl w:val="FE5EE1D8"/>
    <w:lvl w:ilvl="0" w:tplc="0409000F">
      <w:start w:val="1"/>
      <w:numFmt w:val="decimal"/>
      <w:lvlText w:val="%1."/>
      <w:lvlJc w:val="left"/>
      <w:pPr>
        <w:ind w:left="3067" w:hanging="360"/>
      </w:pPr>
    </w:lvl>
    <w:lvl w:ilvl="1" w:tplc="04090019" w:tentative="1">
      <w:start w:val="1"/>
      <w:numFmt w:val="lowerLetter"/>
      <w:lvlText w:val="%2."/>
      <w:lvlJc w:val="left"/>
      <w:pPr>
        <w:ind w:left="3787" w:hanging="360"/>
      </w:pPr>
    </w:lvl>
    <w:lvl w:ilvl="2" w:tplc="0409001B" w:tentative="1">
      <w:start w:val="1"/>
      <w:numFmt w:val="lowerRoman"/>
      <w:lvlText w:val="%3."/>
      <w:lvlJc w:val="right"/>
      <w:pPr>
        <w:ind w:left="4507" w:hanging="180"/>
      </w:pPr>
    </w:lvl>
    <w:lvl w:ilvl="3" w:tplc="0409000F" w:tentative="1">
      <w:start w:val="1"/>
      <w:numFmt w:val="decimal"/>
      <w:lvlText w:val="%4."/>
      <w:lvlJc w:val="left"/>
      <w:pPr>
        <w:ind w:left="5227" w:hanging="360"/>
      </w:pPr>
    </w:lvl>
    <w:lvl w:ilvl="4" w:tplc="04090019" w:tentative="1">
      <w:start w:val="1"/>
      <w:numFmt w:val="lowerLetter"/>
      <w:lvlText w:val="%5."/>
      <w:lvlJc w:val="left"/>
      <w:pPr>
        <w:ind w:left="5947" w:hanging="360"/>
      </w:pPr>
    </w:lvl>
    <w:lvl w:ilvl="5" w:tplc="0409001B" w:tentative="1">
      <w:start w:val="1"/>
      <w:numFmt w:val="lowerRoman"/>
      <w:lvlText w:val="%6."/>
      <w:lvlJc w:val="right"/>
      <w:pPr>
        <w:ind w:left="6667" w:hanging="180"/>
      </w:pPr>
    </w:lvl>
    <w:lvl w:ilvl="6" w:tplc="0409000F" w:tentative="1">
      <w:start w:val="1"/>
      <w:numFmt w:val="decimal"/>
      <w:lvlText w:val="%7."/>
      <w:lvlJc w:val="left"/>
      <w:pPr>
        <w:ind w:left="7387" w:hanging="360"/>
      </w:pPr>
    </w:lvl>
    <w:lvl w:ilvl="7" w:tplc="04090019" w:tentative="1">
      <w:start w:val="1"/>
      <w:numFmt w:val="lowerLetter"/>
      <w:lvlText w:val="%8."/>
      <w:lvlJc w:val="left"/>
      <w:pPr>
        <w:ind w:left="8107" w:hanging="360"/>
      </w:pPr>
    </w:lvl>
    <w:lvl w:ilvl="8" w:tplc="0409001B" w:tentative="1">
      <w:start w:val="1"/>
      <w:numFmt w:val="lowerRoman"/>
      <w:lvlText w:val="%9."/>
      <w:lvlJc w:val="right"/>
      <w:pPr>
        <w:ind w:left="8827" w:hanging="180"/>
      </w:pPr>
    </w:lvl>
  </w:abstractNum>
  <w:abstractNum w:abstractNumId="8" w15:restartNumberingAfterBreak="0">
    <w:nsid w:val="3A85452A"/>
    <w:multiLevelType w:val="hybridMultilevel"/>
    <w:tmpl w:val="342E4D4C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9" w15:restartNumberingAfterBreak="0">
    <w:nsid w:val="3C6936AC"/>
    <w:multiLevelType w:val="hybridMultilevel"/>
    <w:tmpl w:val="2EBAF9F0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10" w15:restartNumberingAfterBreak="0">
    <w:nsid w:val="533A3230"/>
    <w:multiLevelType w:val="hybridMultilevel"/>
    <w:tmpl w:val="127457F8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11" w15:restartNumberingAfterBreak="0">
    <w:nsid w:val="54335D79"/>
    <w:multiLevelType w:val="hybridMultilevel"/>
    <w:tmpl w:val="456E0BD0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12" w15:restartNumberingAfterBreak="0">
    <w:nsid w:val="6219323E"/>
    <w:multiLevelType w:val="hybridMultilevel"/>
    <w:tmpl w:val="85989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25E25"/>
    <w:multiLevelType w:val="hybridMultilevel"/>
    <w:tmpl w:val="D73CAA56"/>
    <w:lvl w:ilvl="0" w:tplc="DDBAE922">
      <w:numFmt w:val="bullet"/>
      <w:lvlText w:val="•"/>
      <w:lvlJc w:val="left"/>
      <w:pPr>
        <w:ind w:left="5054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14" w15:restartNumberingAfterBreak="0">
    <w:nsid w:val="6A8421DD"/>
    <w:multiLevelType w:val="hybridMultilevel"/>
    <w:tmpl w:val="90DE376C"/>
    <w:lvl w:ilvl="0" w:tplc="04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15" w15:restartNumberingAfterBreak="0">
    <w:nsid w:val="6ED83391"/>
    <w:multiLevelType w:val="hybridMultilevel"/>
    <w:tmpl w:val="06D4487A"/>
    <w:lvl w:ilvl="0" w:tplc="DDBAE922">
      <w:numFmt w:val="bullet"/>
      <w:lvlText w:val="•"/>
      <w:lvlJc w:val="left"/>
      <w:pPr>
        <w:ind w:left="5054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16" w15:restartNumberingAfterBreak="0">
    <w:nsid w:val="705D00EC"/>
    <w:multiLevelType w:val="hybridMultilevel"/>
    <w:tmpl w:val="3732C156"/>
    <w:lvl w:ilvl="0" w:tplc="6134646E">
      <w:start w:val="1"/>
      <w:numFmt w:val="decimal"/>
      <w:lvlText w:val="%1."/>
      <w:lvlJc w:val="left"/>
      <w:pPr>
        <w:ind w:left="27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7" w:hanging="360"/>
      </w:pPr>
    </w:lvl>
    <w:lvl w:ilvl="2" w:tplc="0409001B" w:tentative="1">
      <w:start w:val="1"/>
      <w:numFmt w:val="lowerRoman"/>
      <w:lvlText w:val="%3."/>
      <w:lvlJc w:val="right"/>
      <w:pPr>
        <w:ind w:left="4147" w:hanging="180"/>
      </w:pPr>
    </w:lvl>
    <w:lvl w:ilvl="3" w:tplc="0409000F" w:tentative="1">
      <w:start w:val="1"/>
      <w:numFmt w:val="decimal"/>
      <w:lvlText w:val="%4."/>
      <w:lvlJc w:val="left"/>
      <w:pPr>
        <w:ind w:left="4867" w:hanging="360"/>
      </w:pPr>
    </w:lvl>
    <w:lvl w:ilvl="4" w:tplc="04090019" w:tentative="1">
      <w:start w:val="1"/>
      <w:numFmt w:val="lowerLetter"/>
      <w:lvlText w:val="%5."/>
      <w:lvlJc w:val="left"/>
      <w:pPr>
        <w:ind w:left="5587" w:hanging="360"/>
      </w:pPr>
    </w:lvl>
    <w:lvl w:ilvl="5" w:tplc="0409001B" w:tentative="1">
      <w:start w:val="1"/>
      <w:numFmt w:val="lowerRoman"/>
      <w:lvlText w:val="%6."/>
      <w:lvlJc w:val="right"/>
      <w:pPr>
        <w:ind w:left="6307" w:hanging="180"/>
      </w:pPr>
    </w:lvl>
    <w:lvl w:ilvl="6" w:tplc="0409000F" w:tentative="1">
      <w:start w:val="1"/>
      <w:numFmt w:val="decimal"/>
      <w:lvlText w:val="%7."/>
      <w:lvlJc w:val="left"/>
      <w:pPr>
        <w:ind w:left="7027" w:hanging="360"/>
      </w:pPr>
    </w:lvl>
    <w:lvl w:ilvl="7" w:tplc="04090019" w:tentative="1">
      <w:start w:val="1"/>
      <w:numFmt w:val="lowerLetter"/>
      <w:lvlText w:val="%8."/>
      <w:lvlJc w:val="left"/>
      <w:pPr>
        <w:ind w:left="7747" w:hanging="360"/>
      </w:pPr>
    </w:lvl>
    <w:lvl w:ilvl="8" w:tplc="0409001B" w:tentative="1">
      <w:start w:val="1"/>
      <w:numFmt w:val="lowerRoman"/>
      <w:lvlText w:val="%9."/>
      <w:lvlJc w:val="right"/>
      <w:pPr>
        <w:ind w:left="8467" w:hanging="180"/>
      </w:pPr>
    </w:lvl>
  </w:abstractNum>
  <w:abstractNum w:abstractNumId="17" w15:restartNumberingAfterBreak="0">
    <w:nsid w:val="7786177D"/>
    <w:multiLevelType w:val="hybridMultilevel"/>
    <w:tmpl w:val="5CC42BD6"/>
    <w:lvl w:ilvl="0" w:tplc="DDBAE922">
      <w:numFmt w:val="bullet"/>
      <w:lvlText w:val="•"/>
      <w:lvlJc w:val="left"/>
      <w:pPr>
        <w:ind w:left="2707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2"/>
  </w:num>
  <w:num w:numId="4">
    <w:abstractNumId w:val="9"/>
  </w:num>
  <w:num w:numId="5">
    <w:abstractNumId w:val="17"/>
  </w:num>
  <w:num w:numId="6">
    <w:abstractNumId w:val="15"/>
  </w:num>
  <w:num w:numId="7">
    <w:abstractNumId w:val="13"/>
  </w:num>
  <w:num w:numId="8">
    <w:abstractNumId w:val="4"/>
  </w:num>
  <w:num w:numId="9">
    <w:abstractNumId w:val="1"/>
  </w:num>
  <w:num w:numId="10">
    <w:abstractNumId w:val="11"/>
  </w:num>
  <w:num w:numId="11">
    <w:abstractNumId w:val="6"/>
  </w:num>
  <w:num w:numId="12">
    <w:abstractNumId w:val="0"/>
  </w:num>
  <w:num w:numId="13">
    <w:abstractNumId w:val="2"/>
  </w:num>
  <w:num w:numId="14">
    <w:abstractNumId w:val="8"/>
  </w:num>
  <w:num w:numId="15">
    <w:abstractNumId w:val="14"/>
  </w:num>
  <w:num w:numId="16">
    <w:abstractNumId w:val="7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ttachedTemplate r:id="rId1"/>
  <w:defaultTabStop w:val="720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032A9"/>
    <w:rsid w:val="00003C9C"/>
    <w:rsid w:val="000078F1"/>
    <w:rsid w:val="00010C51"/>
    <w:rsid w:val="000263EE"/>
    <w:rsid w:val="00026C31"/>
    <w:rsid w:val="00027E53"/>
    <w:rsid w:val="00031A41"/>
    <w:rsid w:val="00033F95"/>
    <w:rsid w:val="000353B3"/>
    <w:rsid w:val="00043863"/>
    <w:rsid w:val="000779C5"/>
    <w:rsid w:val="0008534C"/>
    <w:rsid w:val="0008556B"/>
    <w:rsid w:val="00091E69"/>
    <w:rsid w:val="000C4014"/>
    <w:rsid w:val="000C7738"/>
    <w:rsid w:val="000E27CA"/>
    <w:rsid w:val="000F41E6"/>
    <w:rsid w:val="001041EE"/>
    <w:rsid w:val="001070DA"/>
    <w:rsid w:val="0011137C"/>
    <w:rsid w:val="00112313"/>
    <w:rsid w:val="00126ADD"/>
    <w:rsid w:val="001409FF"/>
    <w:rsid w:val="001420FF"/>
    <w:rsid w:val="00154987"/>
    <w:rsid w:val="00155AF3"/>
    <w:rsid w:val="00162537"/>
    <w:rsid w:val="00173F0D"/>
    <w:rsid w:val="001763D0"/>
    <w:rsid w:val="00191E82"/>
    <w:rsid w:val="00197E25"/>
    <w:rsid w:val="001B119E"/>
    <w:rsid w:val="001B30D4"/>
    <w:rsid w:val="001B3E22"/>
    <w:rsid w:val="001C4EC4"/>
    <w:rsid w:val="001D3778"/>
    <w:rsid w:val="001D4161"/>
    <w:rsid w:val="001E4C59"/>
    <w:rsid w:val="00210F4A"/>
    <w:rsid w:val="00217B80"/>
    <w:rsid w:val="00224192"/>
    <w:rsid w:val="00234E10"/>
    <w:rsid w:val="00241912"/>
    <w:rsid w:val="00243757"/>
    <w:rsid w:val="00247699"/>
    <w:rsid w:val="00252089"/>
    <w:rsid w:val="00252B34"/>
    <w:rsid w:val="002640EE"/>
    <w:rsid w:val="00276121"/>
    <w:rsid w:val="00282167"/>
    <w:rsid w:val="002920D2"/>
    <w:rsid w:val="00296A47"/>
    <w:rsid w:val="002B024A"/>
    <w:rsid w:val="002B2EB5"/>
    <w:rsid w:val="002C250C"/>
    <w:rsid w:val="002C2932"/>
    <w:rsid w:val="002C7299"/>
    <w:rsid w:val="002C734C"/>
    <w:rsid w:val="002E0DD5"/>
    <w:rsid w:val="002E70DF"/>
    <w:rsid w:val="00302C71"/>
    <w:rsid w:val="0030305A"/>
    <w:rsid w:val="003033DA"/>
    <w:rsid w:val="00306FFC"/>
    <w:rsid w:val="003226F0"/>
    <w:rsid w:val="0032282B"/>
    <w:rsid w:val="00330D1D"/>
    <w:rsid w:val="00333081"/>
    <w:rsid w:val="0033400B"/>
    <w:rsid w:val="00345379"/>
    <w:rsid w:val="003553F4"/>
    <w:rsid w:val="00361B7F"/>
    <w:rsid w:val="0036640B"/>
    <w:rsid w:val="003700EC"/>
    <w:rsid w:val="003746BA"/>
    <w:rsid w:val="00384C37"/>
    <w:rsid w:val="00396141"/>
    <w:rsid w:val="00397E02"/>
    <w:rsid w:val="003D26DE"/>
    <w:rsid w:val="003F2723"/>
    <w:rsid w:val="00405421"/>
    <w:rsid w:val="00407602"/>
    <w:rsid w:val="004168E3"/>
    <w:rsid w:val="00417058"/>
    <w:rsid w:val="0042557A"/>
    <w:rsid w:val="00427190"/>
    <w:rsid w:val="00427ADD"/>
    <w:rsid w:val="004401FF"/>
    <w:rsid w:val="00457059"/>
    <w:rsid w:val="00462F17"/>
    <w:rsid w:val="00472B01"/>
    <w:rsid w:val="00476A1D"/>
    <w:rsid w:val="004836B5"/>
    <w:rsid w:val="0048468E"/>
    <w:rsid w:val="00484B84"/>
    <w:rsid w:val="00485B99"/>
    <w:rsid w:val="0048786E"/>
    <w:rsid w:val="00492F12"/>
    <w:rsid w:val="0049722D"/>
    <w:rsid w:val="004A2912"/>
    <w:rsid w:val="004A4CF5"/>
    <w:rsid w:val="004B2B33"/>
    <w:rsid w:val="004B749A"/>
    <w:rsid w:val="004C06B3"/>
    <w:rsid w:val="004C209F"/>
    <w:rsid w:val="004C2F4D"/>
    <w:rsid w:val="004D18D5"/>
    <w:rsid w:val="004D491D"/>
    <w:rsid w:val="004F3184"/>
    <w:rsid w:val="004F3D5A"/>
    <w:rsid w:val="005008FB"/>
    <w:rsid w:val="005032A9"/>
    <w:rsid w:val="005040D2"/>
    <w:rsid w:val="0050555A"/>
    <w:rsid w:val="00510374"/>
    <w:rsid w:val="00512789"/>
    <w:rsid w:val="005313A4"/>
    <w:rsid w:val="005364FB"/>
    <w:rsid w:val="0054232E"/>
    <w:rsid w:val="00542A21"/>
    <w:rsid w:val="00545DA6"/>
    <w:rsid w:val="005467F2"/>
    <w:rsid w:val="00560EE2"/>
    <w:rsid w:val="00580F72"/>
    <w:rsid w:val="005935B8"/>
    <w:rsid w:val="00594FE3"/>
    <w:rsid w:val="0059566F"/>
    <w:rsid w:val="005A0DAD"/>
    <w:rsid w:val="005A2564"/>
    <w:rsid w:val="005A2CC8"/>
    <w:rsid w:val="005B2A98"/>
    <w:rsid w:val="005B6BBF"/>
    <w:rsid w:val="005C037E"/>
    <w:rsid w:val="005C0D10"/>
    <w:rsid w:val="005C7840"/>
    <w:rsid w:val="005D2406"/>
    <w:rsid w:val="005D253D"/>
    <w:rsid w:val="005E789E"/>
    <w:rsid w:val="0060002F"/>
    <w:rsid w:val="0063196E"/>
    <w:rsid w:val="006368BD"/>
    <w:rsid w:val="00643437"/>
    <w:rsid w:val="00653B1E"/>
    <w:rsid w:val="006546A6"/>
    <w:rsid w:val="00656D85"/>
    <w:rsid w:val="006633A1"/>
    <w:rsid w:val="00664E26"/>
    <w:rsid w:val="006653A5"/>
    <w:rsid w:val="00666BE0"/>
    <w:rsid w:val="00675CC4"/>
    <w:rsid w:val="00687956"/>
    <w:rsid w:val="006A018A"/>
    <w:rsid w:val="006A4F23"/>
    <w:rsid w:val="006A68BA"/>
    <w:rsid w:val="006C33E0"/>
    <w:rsid w:val="006E07B6"/>
    <w:rsid w:val="006E190A"/>
    <w:rsid w:val="00704D68"/>
    <w:rsid w:val="00714685"/>
    <w:rsid w:val="007152F2"/>
    <w:rsid w:val="007169D0"/>
    <w:rsid w:val="00717CCD"/>
    <w:rsid w:val="007345C1"/>
    <w:rsid w:val="00734FC7"/>
    <w:rsid w:val="007402AD"/>
    <w:rsid w:val="00743585"/>
    <w:rsid w:val="0075119F"/>
    <w:rsid w:val="00762D26"/>
    <w:rsid w:val="00773DF5"/>
    <w:rsid w:val="00797B65"/>
    <w:rsid w:val="007B6857"/>
    <w:rsid w:val="007C4377"/>
    <w:rsid w:val="0080052C"/>
    <w:rsid w:val="0080157C"/>
    <w:rsid w:val="008044A4"/>
    <w:rsid w:val="0080613F"/>
    <w:rsid w:val="00814047"/>
    <w:rsid w:val="00830453"/>
    <w:rsid w:val="0083337E"/>
    <w:rsid w:val="008333D6"/>
    <w:rsid w:val="00835E57"/>
    <w:rsid w:val="008401CD"/>
    <w:rsid w:val="00841FE6"/>
    <w:rsid w:val="00843A59"/>
    <w:rsid w:val="00843D21"/>
    <w:rsid w:val="00847EA3"/>
    <w:rsid w:val="008511D1"/>
    <w:rsid w:val="00851583"/>
    <w:rsid w:val="0085256C"/>
    <w:rsid w:val="00852DB6"/>
    <w:rsid w:val="0088146E"/>
    <w:rsid w:val="00882B80"/>
    <w:rsid w:val="00891C77"/>
    <w:rsid w:val="00892B65"/>
    <w:rsid w:val="008A3E2F"/>
    <w:rsid w:val="008A606D"/>
    <w:rsid w:val="008B305A"/>
    <w:rsid w:val="008B64BB"/>
    <w:rsid w:val="008C3A7C"/>
    <w:rsid w:val="008C7D04"/>
    <w:rsid w:val="008D18FA"/>
    <w:rsid w:val="008D4F36"/>
    <w:rsid w:val="008E1671"/>
    <w:rsid w:val="008E1870"/>
    <w:rsid w:val="008E7357"/>
    <w:rsid w:val="008E767B"/>
    <w:rsid w:val="008F179E"/>
    <w:rsid w:val="008F30EA"/>
    <w:rsid w:val="009069CC"/>
    <w:rsid w:val="009173F7"/>
    <w:rsid w:val="00925B9D"/>
    <w:rsid w:val="00932147"/>
    <w:rsid w:val="00936017"/>
    <w:rsid w:val="009373F5"/>
    <w:rsid w:val="00952D37"/>
    <w:rsid w:val="009628CC"/>
    <w:rsid w:val="009707B4"/>
    <w:rsid w:val="00986C77"/>
    <w:rsid w:val="009928B9"/>
    <w:rsid w:val="009A1F9B"/>
    <w:rsid w:val="009B04BE"/>
    <w:rsid w:val="009B6719"/>
    <w:rsid w:val="009D21A5"/>
    <w:rsid w:val="009D7780"/>
    <w:rsid w:val="009E0FBC"/>
    <w:rsid w:val="009F15D5"/>
    <w:rsid w:val="009F547C"/>
    <w:rsid w:val="009F57AF"/>
    <w:rsid w:val="00A00C01"/>
    <w:rsid w:val="00A00C98"/>
    <w:rsid w:val="00A00F2C"/>
    <w:rsid w:val="00A06C7D"/>
    <w:rsid w:val="00A1255B"/>
    <w:rsid w:val="00A1360C"/>
    <w:rsid w:val="00A13E5F"/>
    <w:rsid w:val="00A241B8"/>
    <w:rsid w:val="00A24635"/>
    <w:rsid w:val="00A3570D"/>
    <w:rsid w:val="00A3708A"/>
    <w:rsid w:val="00A3723C"/>
    <w:rsid w:val="00A53C9E"/>
    <w:rsid w:val="00A5546D"/>
    <w:rsid w:val="00A62475"/>
    <w:rsid w:val="00A70F0A"/>
    <w:rsid w:val="00A74C0D"/>
    <w:rsid w:val="00A76084"/>
    <w:rsid w:val="00A806CD"/>
    <w:rsid w:val="00A90327"/>
    <w:rsid w:val="00A93A12"/>
    <w:rsid w:val="00AB24FD"/>
    <w:rsid w:val="00AC019F"/>
    <w:rsid w:val="00AC5E33"/>
    <w:rsid w:val="00AD1CB8"/>
    <w:rsid w:val="00AE52F7"/>
    <w:rsid w:val="00AF5EFE"/>
    <w:rsid w:val="00B012FC"/>
    <w:rsid w:val="00B10157"/>
    <w:rsid w:val="00B17653"/>
    <w:rsid w:val="00B200AA"/>
    <w:rsid w:val="00B23527"/>
    <w:rsid w:val="00B35E81"/>
    <w:rsid w:val="00B40636"/>
    <w:rsid w:val="00B45923"/>
    <w:rsid w:val="00B46A6F"/>
    <w:rsid w:val="00B53856"/>
    <w:rsid w:val="00B67F81"/>
    <w:rsid w:val="00B72E43"/>
    <w:rsid w:val="00B75EAB"/>
    <w:rsid w:val="00B85902"/>
    <w:rsid w:val="00B869CA"/>
    <w:rsid w:val="00B92B25"/>
    <w:rsid w:val="00B96A3F"/>
    <w:rsid w:val="00BA07FD"/>
    <w:rsid w:val="00BA768B"/>
    <w:rsid w:val="00BB6A51"/>
    <w:rsid w:val="00BD53BB"/>
    <w:rsid w:val="00C051CD"/>
    <w:rsid w:val="00C07FDC"/>
    <w:rsid w:val="00C11B2E"/>
    <w:rsid w:val="00C20A14"/>
    <w:rsid w:val="00C43E53"/>
    <w:rsid w:val="00C63A36"/>
    <w:rsid w:val="00C65114"/>
    <w:rsid w:val="00C65499"/>
    <w:rsid w:val="00C715CE"/>
    <w:rsid w:val="00C71C8D"/>
    <w:rsid w:val="00C73CD9"/>
    <w:rsid w:val="00C83D98"/>
    <w:rsid w:val="00C940BF"/>
    <w:rsid w:val="00CD1FD3"/>
    <w:rsid w:val="00CD6BE2"/>
    <w:rsid w:val="00CE157B"/>
    <w:rsid w:val="00CE15A4"/>
    <w:rsid w:val="00CE6D6A"/>
    <w:rsid w:val="00D11AF4"/>
    <w:rsid w:val="00D17A58"/>
    <w:rsid w:val="00D24A80"/>
    <w:rsid w:val="00D258F7"/>
    <w:rsid w:val="00D344B6"/>
    <w:rsid w:val="00D45E9C"/>
    <w:rsid w:val="00D67B48"/>
    <w:rsid w:val="00D94AED"/>
    <w:rsid w:val="00D962C7"/>
    <w:rsid w:val="00D96571"/>
    <w:rsid w:val="00DB3879"/>
    <w:rsid w:val="00DB4E4B"/>
    <w:rsid w:val="00DC2379"/>
    <w:rsid w:val="00DE08E3"/>
    <w:rsid w:val="00DE32D0"/>
    <w:rsid w:val="00DE6383"/>
    <w:rsid w:val="00DF1E41"/>
    <w:rsid w:val="00E02C54"/>
    <w:rsid w:val="00E044D8"/>
    <w:rsid w:val="00E20461"/>
    <w:rsid w:val="00E32DBA"/>
    <w:rsid w:val="00E36BF8"/>
    <w:rsid w:val="00E51158"/>
    <w:rsid w:val="00E7441A"/>
    <w:rsid w:val="00E7665E"/>
    <w:rsid w:val="00E7792D"/>
    <w:rsid w:val="00E86783"/>
    <w:rsid w:val="00E86C68"/>
    <w:rsid w:val="00E8791A"/>
    <w:rsid w:val="00EA2B96"/>
    <w:rsid w:val="00EA3F4C"/>
    <w:rsid w:val="00EA47EB"/>
    <w:rsid w:val="00EB41D2"/>
    <w:rsid w:val="00EB5CCC"/>
    <w:rsid w:val="00EC05BE"/>
    <w:rsid w:val="00EE1721"/>
    <w:rsid w:val="00EE27C2"/>
    <w:rsid w:val="00EE6243"/>
    <w:rsid w:val="00EF048B"/>
    <w:rsid w:val="00EF1154"/>
    <w:rsid w:val="00EF37ED"/>
    <w:rsid w:val="00F012ED"/>
    <w:rsid w:val="00F16805"/>
    <w:rsid w:val="00F275A1"/>
    <w:rsid w:val="00F3227A"/>
    <w:rsid w:val="00F37817"/>
    <w:rsid w:val="00F37EC8"/>
    <w:rsid w:val="00F4282D"/>
    <w:rsid w:val="00F472F6"/>
    <w:rsid w:val="00F6276D"/>
    <w:rsid w:val="00F97175"/>
    <w:rsid w:val="00FA1C7A"/>
    <w:rsid w:val="00FA6CD8"/>
    <w:rsid w:val="00FA7FD0"/>
    <w:rsid w:val="00FB07FF"/>
    <w:rsid w:val="00FB3277"/>
    <w:rsid w:val="00FB5A9D"/>
    <w:rsid w:val="00FB790D"/>
    <w:rsid w:val="00FC23DE"/>
    <w:rsid w:val="00FD539A"/>
    <w:rsid w:val="00FD630B"/>
    <w:rsid w:val="00FE2B99"/>
    <w:rsid w:val="00FE528B"/>
    <w:rsid w:val="00FF0DCD"/>
    <w:rsid w:val="00FF2B01"/>
    <w:rsid w:val="00FF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1"/>
    </o:shapelayout>
  </w:shapeDefaults>
  <w:decimalSymbol w:val="."/>
  <w:listSeparator w:val=","/>
  <w14:docId w14:val="02FCD835"/>
  <w15:docId w15:val="{721C5BFB-E002-42DD-BADC-EB4DCDE2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E157B"/>
    <w:pPr>
      <w:spacing w:after="0"/>
      <w:ind w:left="2340" w:right="359"/>
      <w:jc w:val="both"/>
    </w:pPr>
    <w:rPr>
      <w:rFonts w:ascii="Roboto" w:hAnsi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B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B01"/>
  </w:style>
  <w:style w:type="paragraph" w:styleId="Footer">
    <w:name w:val="footer"/>
    <w:basedOn w:val="Normal"/>
    <w:link w:val="FooterChar"/>
    <w:uiPriority w:val="99"/>
    <w:unhideWhenUsed/>
    <w:rsid w:val="00FF2B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B01"/>
  </w:style>
  <w:style w:type="paragraph" w:styleId="BalloonText">
    <w:name w:val="Balloon Text"/>
    <w:basedOn w:val="Normal"/>
    <w:link w:val="BalloonTextChar"/>
    <w:uiPriority w:val="99"/>
    <w:semiHidden/>
    <w:unhideWhenUsed/>
    <w:rsid w:val="00B72E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E4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75EAB"/>
    <w:pPr>
      <w:spacing w:after="120" w:line="240" w:lineRule="auto"/>
      <w:ind w:right="89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47"/>
    <w:pPr>
      <w:numPr>
        <w:ilvl w:val="1"/>
      </w:numPr>
      <w:ind w:left="2160" w:right="86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6A47"/>
    <w:rPr>
      <w:rFonts w:ascii="Roboto" w:eastAsiaTheme="minorEastAsia" w:hAnsi="Roboto"/>
      <w:color w:val="5A5A5A" w:themeColor="text1" w:themeTint="A5"/>
      <w:spacing w:val="15"/>
    </w:rPr>
  </w:style>
  <w:style w:type="paragraph" w:customStyle="1" w:styleId="Line">
    <w:name w:val="Line"/>
    <w:basedOn w:val="Normal"/>
    <w:link w:val="LineChar"/>
    <w:qFormat/>
    <w:rsid w:val="0054232E"/>
    <w:pPr>
      <w:pBdr>
        <w:top w:val="single" w:sz="12" w:space="1" w:color="A6A6A6" w:themeColor="background1" w:themeShade="A6"/>
      </w:pBdr>
      <w:spacing w:before="120"/>
    </w:pPr>
  </w:style>
  <w:style w:type="character" w:customStyle="1" w:styleId="LineChar">
    <w:name w:val="Line Char"/>
    <w:basedOn w:val="DefaultParagraphFont"/>
    <w:link w:val="Line"/>
    <w:rsid w:val="0054232E"/>
  </w:style>
  <w:style w:type="table" w:styleId="TableGrid">
    <w:name w:val="Table Grid"/>
    <w:basedOn w:val="TableNormal"/>
    <w:uiPriority w:val="59"/>
    <w:rsid w:val="00E51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59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A3E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2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ynh\AppData\Roaming\Microsoft\Templates\CSC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ED050-8131-42F1-9B97-9241660AFB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1CF20C-B878-459A-B01F-F923755A6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</Template>
  <TotalTime>139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HaSynh</dc:creator>
  <cp:lastModifiedBy>Long Pham</cp:lastModifiedBy>
  <cp:revision>308</cp:revision>
  <cp:lastPrinted>2016-06-22T14:45:00Z</cp:lastPrinted>
  <dcterms:created xsi:type="dcterms:W3CDTF">2011-09-24T13:23:00Z</dcterms:created>
  <dcterms:modified xsi:type="dcterms:W3CDTF">2016-06-23T06:33:00Z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TC300072329990</vt:lpwstr>
  </property>
</Properties>
</file>